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58B76" w14:textId="1030BD80" w:rsidR="00556B30" w:rsidRPr="00556B30" w:rsidRDefault="00556B30">
      <w:pPr>
        <w:pStyle w:val="ac"/>
        <w:rPr>
          <w:b/>
          <w:bCs/>
        </w:rPr>
      </w:pPr>
      <w:r w:rsidRPr="00556B30">
        <w:rPr>
          <w:rFonts w:hint="eastAsia"/>
          <w:b/>
          <w:bCs/>
        </w:rPr>
        <w:t>错题本</w:t>
      </w:r>
    </w:p>
    <w:p w14:paraId="53D01DD9" w14:textId="3FE4D7BF" w:rsidR="00EF270A" w:rsidRDefault="00556B30">
      <w:pPr>
        <w:pStyle w:val="ac"/>
      </w:pPr>
      <w:r w:rsidRPr="00556B30">
        <w:rPr>
          <w:rFonts w:hint="eastAsia"/>
        </w:rPr>
        <w:t xml:space="preserve">Python </w:t>
      </w:r>
      <w:r w:rsidRPr="00556B30">
        <w:rPr>
          <w:rFonts w:hint="eastAsia"/>
        </w:rPr>
        <w:t>编程</w:t>
      </w:r>
      <w:r w:rsidRPr="00556B30">
        <w:rPr>
          <w:rFonts w:hint="eastAsia"/>
        </w:rPr>
        <w:t>+</w:t>
      </w:r>
      <w:r w:rsidRPr="00556B30">
        <w:rPr>
          <w:rFonts w:hint="eastAsia"/>
        </w:rPr>
        <w:t>办公自动化（凡博网课）</w:t>
      </w:r>
    </w:p>
    <w:p w14:paraId="72160018" w14:textId="74D3F2E8" w:rsidR="00EF270A" w:rsidRPr="00556B30" w:rsidRDefault="00556B30">
      <w:pPr>
        <w:pStyle w:val="a8"/>
        <w:rPr>
          <w:lang w:val="en-US"/>
        </w:rPr>
      </w:pPr>
      <w:r>
        <w:rPr>
          <w:rFonts w:hint="eastAsia"/>
          <w:lang w:val="en-US"/>
        </w:rPr>
        <w:t>第六章</w:t>
      </w:r>
    </w:p>
    <w:p w14:paraId="0E6339B1" w14:textId="587BAECB" w:rsidR="00EF270A" w:rsidRDefault="00556B30" w:rsidP="00556B30">
      <w:pPr>
        <w:pStyle w:val="1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76B56C69" wp14:editId="177E0467">
            <wp:extent cx="5274945" cy="2355850"/>
            <wp:effectExtent l="0" t="0" r="0" b="635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979C" w14:textId="207D015E" w:rsidR="00556B30" w:rsidRDefault="00556B30" w:rsidP="00556B30">
      <w:pPr>
        <w:pStyle w:val="1"/>
        <w:numPr>
          <w:ilvl w:val="0"/>
          <w:numId w:val="0"/>
        </w:numPr>
        <w:ind w:left="360" w:hanging="360"/>
      </w:pPr>
    </w:p>
    <w:p w14:paraId="76AA3229" w14:textId="6593B7AC" w:rsidR="00556B30" w:rsidRDefault="000220FF" w:rsidP="00556B30">
      <w:pPr>
        <w:pStyle w:val="1"/>
        <w:numPr>
          <w:ilvl w:val="0"/>
          <w:numId w:val="3"/>
        </w:numPr>
      </w:pPr>
      <w:r>
        <w:rPr>
          <w:rFonts w:hint="eastAsia"/>
          <w:noProof/>
        </w:rPr>
        <w:drawing>
          <wp:inline distT="0" distB="0" distL="0" distR="0" wp14:anchorId="272500ED" wp14:editId="0412F027">
            <wp:extent cx="5274945" cy="2548890"/>
            <wp:effectExtent l="0" t="0" r="0" b="381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2177" w14:textId="4C1B8A95" w:rsidR="000220FF" w:rsidRDefault="000220FF" w:rsidP="000220FF">
      <w:pPr>
        <w:pStyle w:val="1"/>
        <w:numPr>
          <w:ilvl w:val="0"/>
          <w:numId w:val="0"/>
        </w:numPr>
        <w:ind w:left="420"/>
      </w:pPr>
      <w:r>
        <w:rPr>
          <w:rFonts w:hint="eastAsia"/>
        </w:rPr>
        <w:t>注意：</w:t>
      </w:r>
      <w:r w:rsidR="00733DDF">
        <w:rPr>
          <w:rFonts w:hint="eastAsia"/>
        </w:rPr>
        <w:t>字典输出顺序随机</w:t>
      </w:r>
    </w:p>
    <w:p w14:paraId="57A04447" w14:textId="4C1748F6" w:rsidR="00733DDF" w:rsidRDefault="00733DDF" w:rsidP="00733DDF">
      <w:pPr>
        <w:pStyle w:val="1"/>
        <w:numPr>
          <w:ilvl w:val="0"/>
          <w:numId w:val="3"/>
        </w:numPr>
      </w:pPr>
      <w:r>
        <w:rPr>
          <w:rFonts w:hint="eastAsia"/>
          <w:noProof/>
        </w:rPr>
        <w:lastRenderedPageBreak/>
        <w:drawing>
          <wp:inline distT="0" distB="0" distL="0" distR="0" wp14:anchorId="6BBF5831" wp14:editId="64A29411">
            <wp:extent cx="5274945" cy="2509520"/>
            <wp:effectExtent l="0" t="0" r="0" b="508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D7B7" w14:textId="202C5F49" w:rsidR="00733DDF" w:rsidRDefault="00A9683F" w:rsidP="00733DDF">
      <w:pPr>
        <w:spacing w:after="0" w:line="240" w:lineRule="auto"/>
        <w:ind w:left="0"/>
        <w:rPr>
          <w:rFonts w:ascii="Verdana" w:eastAsia="宋体" w:hAnsi="Verdana" w:cs="宋体"/>
          <w:color w:val="000000"/>
          <w:sz w:val="24"/>
          <w:szCs w:val="24"/>
          <w:shd w:val="clear" w:color="auto" w:fill="FFF6C3"/>
          <w:lang w:val="en-US"/>
        </w:rPr>
      </w:pPr>
      <w:hyperlink r:id="rId10" w:history="1">
        <w:r w:rsidR="00733DDF" w:rsidRPr="00733DDF">
          <w:rPr>
            <w:rStyle w:val="af9"/>
            <w:rFonts w:ascii="Verdana" w:eastAsia="宋体" w:hAnsi="Verdana" w:cs="宋体"/>
            <w:sz w:val="24"/>
            <w:szCs w:val="24"/>
            <w:shd w:val="clear" w:color="auto" w:fill="FFF6C3"/>
            <w:lang w:val="en-US"/>
          </w:rPr>
          <w:t>http://baijiahao.baidu.com/builder/preview/s?id=1625409343657230895</w:t>
        </w:r>
      </w:hyperlink>
      <w:r w:rsidR="00733DDF" w:rsidRPr="00733DDF">
        <w:rPr>
          <w:rFonts w:ascii="Verdana" w:eastAsia="宋体" w:hAnsi="Verdana" w:cs="宋体"/>
          <w:color w:val="000000"/>
          <w:sz w:val="24"/>
          <w:szCs w:val="24"/>
          <w:shd w:val="clear" w:color="auto" w:fill="FFF6C3"/>
          <w:lang w:val="en-US"/>
        </w:rPr>
        <w:t xml:space="preserve"> </w:t>
      </w:r>
    </w:p>
    <w:p w14:paraId="3073C4B7" w14:textId="2D310D15" w:rsidR="00FC0F1E" w:rsidRDefault="00FC0F1E" w:rsidP="00FC0F1E">
      <w:pPr>
        <w:pStyle w:val="a8"/>
        <w:rPr>
          <w:lang w:val="en-US"/>
        </w:rPr>
      </w:pPr>
      <w:r>
        <w:rPr>
          <w:rFonts w:hint="eastAsia"/>
          <w:lang w:val="en-US"/>
        </w:rPr>
        <w:t>第七章</w:t>
      </w:r>
    </w:p>
    <w:p w14:paraId="4DCFAB81" w14:textId="32F35BA4" w:rsidR="00FC0F1E" w:rsidRDefault="00FC0F1E" w:rsidP="00FC0F1E">
      <w:pPr>
        <w:rPr>
          <w:lang w:val="en-US"/>
        </w:rPr>
      </w:pPr>
    </w:p>
    <w:p w14:paraId="3D0F6C02" w14:textId="23E158C2" w:rsidR="00FC0F1E" w:rsidRDefault="00FC0F1E" w:rsidP="00FC0F1E">
      <w:pPr>
        <w:pStyle w:val="1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7F5EB0CE" wp14:editId="6B9A9209">
            <wp:extent cx="5274945" cy="1961515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DD20" w14:textId="4CAAA10A" w:rsidR="00FC0F1E" w:rsidRDefault="00FC0F1E" w:rsidP="00FC0F1E">
      <w:pPr>
        <w:pStyle w:val="1"/>
        <w:numPr>
          <w:ilvl w:val="0"/>
          <w:numId w:val="0"/>
        </w:numPr>
        <w:ind w:left="360"/>
        <w:rPr>
          <w:lang w:val="en-US"/>
        </w:rPr>
      </w:pPr>
      <w:r>
        <w:rPr>
          <w:rFonts w:hint="eastAsia"/>
          <w:lang w:val="en-US"/>
        </w:rPr>
        <w:t>读取一行数据，为一维数据，不用字典表示</w:t>
      </w:r>
    </w:p>
    <w:p w14:paraId="48F0C922" w14:textId="147AE006" w:rsidR="0018537B" w:rsidRDefault="0018537B" w:rsidP="0018537B">
      <w:pPr>
        <w:pStyle w:val="1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111B2FE0" wp14:editId="3E09AE92">
            <wp:extent cx="5274945" cy="2237740"/>
            <wp:effectExtent l="0" t="0" r="0" b="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F682" w14:textId="22CB647F" w:rsidR="0018537B" w:rsidRDefault="0018537B" w:rsidP="0018537B">
      <w:pPr>
        <w:pStyle w:val="1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55A136F2" wp14:editId="24D88DFA">
            <wp:extent cx="5274945" cy="2028190"/>
            <wp:effectExtent l="0" t="0" r="0" b="381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2A36" w14:textId="4882A74B" w:rsidR="0018537B" w:rsidRDefault="0018537B" w:rsidP="0018537B">
      <w:pPr>
        <w:pStyle w:val="1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1E24CA7" wp14:editId="491EF8BC">
            <wp:extent cx="5274945" cy="1854835"/>
            <wp:effectExtent l="0" t="0" r="0" b="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C348" w14:textId="1E9EC02D" w:rsidR="009E6B5E" w:rsidRDefault="009E6B5E" w:rsidP="0018537B">
      <w:pPr>
        <w:pStyle w:val="1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17713947" wp14:editId="1E5ADB60">
            <wp:extent cx="5274945" cy="2260600"/>
            <wp:effectExtent l="0" t="0" r="0" b="0"/>
            <wp:docPr id="8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5111" w14:textId="0A035CC0" w:rsidR="009E6B5E" w:rsidRDefault="009E6B5E" w:rsidP="009E6B5E">
      <w:pPr>
        <w:pStyle w:val="1"/>
        <w:numPr>
          <w:ilvl w:val="0"/>
          <w:numId w:val="0"/>
        </w:numPr>
        <w:ind w:left="360"/>
        <w:rPr>
          <w:lang w:val="en-US"/>
        </w:rPr>
      </w:pPr>
      <w:r>
        <w:rPr>
          <w:rFonts w:hint="eastAsia"/>
          <w:lang w:val="en-US"/>
        </w:rPr>
        <w:t>记住即可</w:t>
      </w:r>
    </w:p>
    <w:p w14:paraId="3E09DB1C" w14:textId="7BE62674" w:rsidR="009E6B5E" w:rsidRDefault="009E6B5E" w:rsidP="009E6B5E">
      <w:pPr>
        <w:pStyle w:val="1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103BA5C" wp14:editId="18201916">
            <wp:extent cx="5274945" cy="2515235"/>
            <wp:effectExtent l="0" t="0" r="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301E" w14:textId="43E2F90F" w:rsidR="00FA6755" w:rsidRDefault="00FA6755" w:rsidP="009E6B5E">
      <w:pPr>
        <w:pStyle w:val="1"/>
        <w:rPr>
          <w:lang w:val="en-US"/>
        </w:rPr>
      </w:pPr>
      <w:r>
        <w:rPr>
          <w:rFonts w:hint="eastAsia"/>
          <w:lang w:val="en-US"/>
        </w:rPr>
        <w:t>重点：记住函数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.count()</w:t>
      </w:r>
      <w:r w:rsidR="00F536F9">
        <w:rPr>
          <w:lang w:val="en-US"/>
        </w:rPr>
        <w:t xml:space="preserve"> </w:t>
      </w:r>
      <w:r w:rsidR="00F536F9">
        <w:rPr>
          <w:rFonts w:hint="eastAsia"/>
          <w:lang w:val="en-US"/>
        </w:rPr>
        <w:t>第三章学习内容</w:t>
      </w:r>
    </w:p>
    <w:p w14:paraId="757985BE" w14:textId="0031144F" w:rsidR="00F536F9" w:rsidRDefault="00F536F9" w:rsidP="00F536F9">
      <w:pPr>
        <w:pStyle w:val="1"/>
        <w:numPr>
          <w:ilvl w:val="0"/>
          <w:numId w:val="0"/>
        </w:numPr>
        <w:ind w:left="360"/>
        <w:rPr>
          <w:lang w:val="en-US"/>
        </w:rPr>
      </w:pPr>
      <w:r>
        <w:rPr>
          <w:rFonts w:hint="eastAsia"/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E1EEC05" wp14:editId="4778526E">
                <wp:simplePos x="0" y="0"/>
                <wp:positionH relativeFrom="column">
                  <wp:posOffset>632351</wp:posOffset>
                </wp:positionH>
                <wp:positionV relativeFrom="paragraph">
                  <wp:posOffset>4485309</wp:posOffset>
                </wp:positionV>
                <wp:extent cx="1294200" cy="216000"/>
                <wp:effectExtent l="50800" t="50800" r="52070" b="50800"/>
                <wp:wrapNone/>
                <wp:docPr id="11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420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1DA8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1" o:spid="_x0000_s1026" type="#_x0000_t75" style="position:absolute;left:0;text-align:left;margin-left:48.4pt;margin-top:351.75pt;width:104.7pt;height:1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">
                <v:imagedata r:id="rId18" o:title=""/>
              </v:shape>
            </w:pict>
          </mc:Fallback>
        </mc:AlternateContent>
      </w:r>
      <w:r>
        <w:rPr>
          <w:rFonts w:hint="eastAsia"/>
          <w:noProof/>
          <w:lang w:val="en-US"/>
        </w:rPr>
        <w:drawing>
          <wp:inline distT="0" distB="0" distL="0" distR="0" wp14:anchorId="5FB91BEE" wp14:editId="73E75C28">
            <wp:extent cx="5274945" cy="5030470"/>
            <wp:effectExtent l="0" t="0" r="0" b="0"/>
            <wp:docPr id="10" name="图片 1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中度可信度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FA7F" w14:textId="192F368D" w:rsidR="00F274DC" w:rsidRDefault="00F274DC" w:rsidP="00F274DC">
      <w:pPr>
        <w:pStyle w:val="a8"/>
        <w:rPr>
          <w:lang w:val="en-US"/>
        </w:rPr>
      </w:pPr>
      <w:r>
        <w:rPr>
          <w:rFonts w:hint="eastAsia"/>
          <w:lang w:val="en-US"/>
        </w:rPr>
        <w:t>第九章</w:t>
      </w:r>
    </w:p>
    <w:p w14:paraId="434C832F" w14:textId="6951723F" w:rsidR="00F274DC" w:rsidRDefault="00F274DC" w:rsidP="00F274DC">
      <w:pPr>
        <w:rPr>
          <w:lang w:val="en-US"/>
        </w:rPr>
      </w:pPr>
    </w:p>
    <w:p w14:paraId="7DFD0D03" w14:textId="7F396AB2" w:rsidR="00F274DC" w:rsidRDefault="00F274DC" w:rsidP="00F274DC">
      <w:pPr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 xml:space="preserve">. </w:t>
      </w:r>
      <w:r>
        <w:rPr>
          <w:rFonts w:hint="eastAsia"/>
          <w:noProof/>
          <w:lang w:val="en-US"/>
        </w:rPr>
        <w:drawing>
          <wp:inline distT="0" distB="0" distL="0" distR="0" wp14:anchorId="57DA7B49" wp14:editId="7F97D7A9">
            <wp:extent cx="5274945" cy="2559685"/>
            <wp:effectExtent l="0" t="0" r="0" b="5715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3C0D" w14:textId="7298376E" w:rsidR="00F274DC" w:rsidRPr="00FC0F1E" w:rsidRDefault="00F274DC" w:rsidP="00F274DC">
      <w:pPr>
        <w:rPr>
          <w:rFonts w:hint="eastAsia"/>
          <w:lang w:val="en-US"/>
        </w:rPr>
      </w:pPr>
      <w:r>
        <w:rPr>
          <w:rFonts w:hint="eastAsia"/>
          <w:lang w:val="en-US"/>
        </w:rPr>
        <w:lastRenderedPageBreak/>
        <w:t>2</w:t>
      </w:r>
      <w:r>
        <w:rPr>
          <w:lang w:val="en-US"/>
        </w:rPr>
        <w:t xml:space="preserve">. </w:t>
      </w:r>
      <w:r>
        <w:rPr>
          <w:rFonts w:hint="eastAsia"/>
          <w:noProof/>
          <w:lang w:val="en-US"/>
        </w:rPr>
        <w:drawing>
          <wp:inline distT="0" distB="0" distL="0" distR="0" wp14:anchorId="54935A04" wp14:editId="27CE2306">
            <wp:extent cx="5274945" cy="2822575"/>
            <wp:effectExtent l="0" t="0" r="0" b="0"/>
            <wp:docPr id="13" name="图片 13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, 应用程序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4DC" w:rsidRPr="00FC0F1E">
      <w:footerReference w:type="default" r:id="rId22"/>
      <w:pgSz w:w="11907" w:h="1683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D8592" w14:textId="77777777" w:rsidR="00A9683F" w:rsidRDefault="00A9683F">
      <w:pPr>
        <w:spacing w:after="0" w:line="240" w:lineRule="auto"/>
      </w:pPr>
      <w:r>
        <w:separator/>
      </w:r>
    </w:p>
    <w:p w14:paraId="10AA3BE9" w14:textId="77777777" w:rsidR="00A9683F" w:rsidRDefault="00A9683F"/>
  </w:endnote>
  <w:endnote w:type="continuationSeparator" w:id="0">
    <w:p w14:paraId="564B2173" w14:textId="77777777" w:rsidR="00A9683F" w:rsidRDefault="00A9683F">
      <w:pPr>
        <w:spacing w:after="0" w:line="240" w:lineRule="auto"/>
      </w:pPr>
      <w:r>
        <w:continuationSeparator/>
      </w:r>
    </w:p>
    <w:p w14:paraId="1B4F111F" w14:textId="77777777" w:rsidR="00A9683F" w:rsidRDefault="00A9683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4174E" w14:textId="77777777" w:rsidR="00EF270A" w:rsidRDefault="00D23477">
    <w:pPr>
      <w:pStyle w:val="a5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B4935" w14:textId="77777777" w:rsidR="00A9683F" w:rsidRDefault="00A9683F">
      <w:pPr>
        <w:spacing w:after="0" w:line="240" w:lineRule="auto"/>
      </w:pPr>
      <w:r>
        <w:separator/>
      </w:r>
    </w:p>
    <w:p w14:paraId="0E14222A" w14:textId="77777777" w:rsidR="00A9683F" w:rsidRDefault="00A9683F"/>
  </w:footnote>
  <w:footnote w:type="continuationSeparator" w:id="0">
    <w:p w14:paraId="0E3598BF" w14:textId="77777777" w:rsidR="00A9683F" w:rsidRDefault="00A9683F">
      <w:pPr>
        <w:spacing w:after="0" w:line="240" w:lineRule="auto"/>
      </w:pPr>
      <w:r>
        <w:continuationSeparator/>
      </w:r>
    </w:p>
    <w:p w14:paraId="39317FC6" w14:textId="77777777" w:rsidR="00A9683F" w:rsidRDefault="00A9683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920BA"/>
    <w:multiLevelType w:val="hybridMultilevel"/>
    <w:tmpl w:val="74CE99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FB0E3A"/>
    <w:multiLevelType w:val="multilevel"/>
    <w:tmpl w:val="D6E81BD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abstractNum w:abstractNumId="2" w15:restartNumberingAfterBreak="0">
    <w:nsid w:val="7A5267AB"/>
    <w:multiLevelType w:val="hybridMultilevel"/>
    <w:tmpl w:val="CEE82F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bordersDoNotSurroundHeader/>
  <w:bordersDoNotSurroundFooter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B30"/>
    <w:rsid w:val="000220FF"/>
    <w:rsid w:val="000245C0"/>
    <w:rsid w:val="0018537B"/>
    <w:rsid w:val="0045138D"/>
    <w:rsid w:val="00556B30"/>
    <w:rsid w:val="00733DDF"/>
    <w:rsid w:val="009712AC"/>
    <w:rsid w:val="009E6B5E"/>
    <w:rsid w:val="00A9683F"/>
    <w:rsid w:val="00B464F2"/>
    <w:rsid w:val="00D23477"/>
    <w:rsid w:val="00EF270A"/>
    <w:rsid w:val="00F274DC"/>
    <w:rsid w:val="00F536F9"/>
    <w:rsid w:val="00FA6755"/>
    <w:rsid w:val="00FC0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8544B"/>
  <w15:chartTrackingRefBased/>
  <w15:docId w15:val="{90C26B8C-56BD-A54D-BDE8-2C55DBB58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477"/>
    <w:rPr>
      <w:lang w:val="en-GB" w:eastAsia="zh-CN"/>
    </w:rPr>
  </w:style>
  <w:style w:type="paragraph" w:styleId="1">
    <w:name w:val="heading 1"/>
    <w:basedOn w:val="a"/>
    <w:link w:val="10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2">
    <w:name w:val="heading 2"/>
    <w:basedOn w:val="a"/>
    <w:link w:val="20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3">
    <w:name w:val="heading 3"/>
    <w:basedOn w:val="a"/>
    <w:link w:val="30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link w:val="40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5">
    <w:name w:val="heading 5"/>
    <w:basedOn w:val="a"/>
    <w:link w:val="50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"/>
    <w:link w:val="60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"/>
    <w:link w:val="70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"/>
    <w:link w:val="80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"/>
    <w:link w:val="90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50">
    <w:name w:val="标题 5 字符"/>
    <w:basedOn w:val="a0"/>
    <w:link w:val="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0">
    <w:name w:val="标题 7 字符"/>
    <w:basedOn w:val="a0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0">
    <w:name w:val="标题 8 字符"/>
    <w:basedOn w:val="a0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0">
    <w:name w:val="标题 9 字符"/>
    <w:basedOn w:val="a0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3">
    <w:name w:val="header"/>
    <w:basedOn w:val="a"/>
    <w:link w:val="a4"/>
    <w:uiPriority w:val="99"/>
    <w:unhideWhenUsed/>
    <w:qFormat/>
    <w:pPr>
      <w:spacing w:after="0" w:line="240" w:lineRule="auto"/>
    </w:pPr>
  </w:style>
  <w:style w:type="character" w:customStyle="1" w:styleId="a4">
    <w:name w:val="页眉 字符"/>
    <w:basedOn w:val="a0"/>
    <w:link w:val="a3"/>
    <w:uiPriority w:val="99"/>
  </w:style>
  <w:style w:type="paragraph" w:styleId="a5">
    <w:name w:val="footer"/>
    <w:basedOn w:val="a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脚 字符"/>
    <w:basedOn w:val="a0"/>
    <w:link w:val="a5"/>
    <w:uiPriority w:val="99"/>
  </w:style>
  <w:style w:type="paragraph" w:styleId="a7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a8">
    <w:name w:val="Title"/>
    <w:basedOn w:val="a"/>
    <w:link w:val="a9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a9">
    <w:name w:val="标题 字符"/>
    <w:basedOn w:val="a0"/>
    <w:link w:val="a8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aa">
    <w:name w:val="Subtitle"/>
    <w:basedOn w:val="a"/>
    <w:next w:val="a"/>
    <w:link w:val="ab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ac">
    <w:name w:val="Date"/>
    <w:basedOn w:val="a"/>
    <w:next w:val="a8"/>
    <w:link w:val="ad"/>
    <w:uiPriority w:val="2"/>
    <w:qFormat/>
    <w:pPr>
      <w:spacing w:after="360"/>
      <w:ind w:left="0"/>
    </w:pPr>
    <w:rPr>
      <w:sz w:val="28"/>
    </w:rPr>
  </w:style>
  <w:style w:type="character" w:customStyle="1" w:styleId="ad">
    <w:name w:val="日期 字符"/>
    <w:basedOn w:val="a0"/>
    <w:link w:val="ac"/>
    <w:uiPriority w:val="2"/>
    <w:rPr>
      <w:sz w:val="28"/>
    </w:rPr>
  </w:style>
  <w:style w:type="character" w:styleId="ae">
    <w:name w:val="Intense Emphasis"/>
    <w:basedOn w:val="a0"/>
    <w:uiPriority w:val="21"/>
    <w:semiHidden/>
    <w:unhideWhenUsed/>
    <w:qFormat/>
    <w:rPr>
      <w:b/>
      <w:iCs/>
      <w:color w:val="2E2E2E" w:themeColor="accent2"/>
    </w:rPr>
  </w:style>
  <w:style w:type="paragraph" w:styleId="af">
    <w:name w:val="Intense Quote"/>
    <w:basedOn w:val="a"/>
    <w:next w:val="a"/>
    <w:link w:val="af0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af0">
    <w:name w:val="明显引用 字符"/>
    <w:basedOn w:val="a0"/>
    <w:link w:val="af"/>
    <w:uiPriority w:val="30"/>
    <w:semiHidden/>
    <w:rPr>
      <w:b/>
      <w:i/>
      <w:iCs/>
      <w:color w:val="2E2E2E" w:themeColor="accent2"/>
    </w:rPr>
  </w:style>
  <w:style w:type="character" w:styleId="af1">
    <w:name w:val="Intense Reference"/>
    <w:basedOn w:val="a0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f2">
    <w:name w:val="Quote"/>
    <w:basedOn w:val="a"/>
    <w:next w:val="a"/>
    <w:link w:val="af3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af3">
    <w:name w:val="引用 字符"/>
    <w:basedOn w:val="a0"/>
    <w:link w:val="af2"/>
    <w:uiPriority w:val="29"/>
    <w:semiHidden/>
    <w:rPr>
      <w:i/>
      <w:iCs/>
    </w:rPr>
  </w:style>
  <w:style w:type="character" w:styleId="af4">
    <w:name w:val="Strong"/>
    <w:basedOn w:val="a0"/>
    <w:uiPriority w:val="22"/>
    <w:semiHidden/>
    <w:unhideWhenUsed/>
    <w:qFormat/>
    <w:rPr>
      <w:b/>
      <w:bCs/>
    </w:rPr>
  </w:style>
  <w:style w:type="character" w:styleId="af5">
    <w:name w:val="Subtle Emphasis"/>
    <w:basedOn w:val="a0"/>
    <w:uiPriority w:val="19"/>
    <w:semiHidden/>
    <w:unhideWhenUsed/>
    <w:qFormat/>
    <w:rPr>
      <w:i/>
      <w:iCs/>
      <w:color w:val="707070" w:themeColor="accent1"/>
    </w:rPr>
  </w:style>
  <w:style w:type="character" w:styleId="af6">
    <w:name w:val="Subtle Reference"/>
    <w:basedOn w:val="a0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">
    <w:name w:val="TOC Heading"/>
    <w:basedOn w:val="1"/>
    <w:next w:val="a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ab">
    <w:name w:val="副标题 字符"/>
    <w:basedOn w:val="a0"/>
    <w:link w:val="aa"/>
    <w:uiPriority w:val="11"/>
    <w:semiHidden/>
    <w:rPr>
      <w:rFonts w:eastAsiaTheme="minorEastAsia"/>
      <w:i/>
      <w:spacing w:val="15"/>
      <w:sz w:val="32"/>
    </w:rPr>
  </w:style>
  <w:style w:type="character" w:styleId="af7">
    <w:name w:val="Placeholder Text"/>
    <w:basedOn w:val="a0"/>
    <w:uiPriority w:val="99"/>
    <w:semiHidden/>
    <w:rPr>
      <w:color w:val="808080"/>
    </w:rPr>
  </w:style>
  <w:style w:type="paragraph" w:styleId="af8">
    <w:name w:val="List Paragraph"/>
    <w:basedOn w:val="a"/>
    <w:uiPriority w:val="34"/>
    <w:unhideWhenUsed/>
    <w:qFormat/>
    <w:rsid w:val="00733DDF"/>
    <w:pPr>
      <w:ind w:firstLineChars="200" w:firstLine="420"/>
    </w:pPr>
  </w:style>
  <w:style w:type="character" w:styleId="af9">
    <w:name w:val="Hyperlink"/>
    <w:basedOn w:val="a0"/>
    <w:uiPriority w:val="99"/>
    <w:unhideWhenUsed/>
    <w:rsid w:val="00733DDF"/>
    <w:rPr>
      <w:color w:val="58A8AD" w:themeColor="hyperlink"/>
      <w:u w:val="single"/>
    </w:rPr>
  </w:style>
  <w:style w:type="character" w:styleId="afa">
    <w:name w:val="Unresolved Mention"/>
    <w:basedOn w:val="a0"/>
    <w:uiPriority w:val="99"/>
    <w:semiHidden/>
    <w:unhideWhenUsed/>
    <w:rsid w:val="00733D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0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://baijiahao.baidu.com/builder/preview/s?id=1625409343657230895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eresa624/Library/Containers/com.microsoft.Word/Data/Library/Application%20Support/Microsoft/Office/16.0/DTS/zh-CN%7b65FA378D-0B98-E14B-9AC7-37CC9B9C4B91%7d/%7bC70DBD63-4BB1-8D48-9159-53510E130D4D%7dtf10002082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4T12:12:22.655"/>
    </inkml:context>
    <inkml:brush xml:id="br0">
      <inkml:brushProperty name="width" value="0.1" units="cm"/>
      <inkml:brushProperty name="height" value="0.1" units="cm"/>
      <inkml:brushProperty name="color" value="#FF0066"/>
    </inkml:brush>
  </inkml:definitions>
  <inkml:trace contextRef="#ctx0" brushRef="#br0">127 600 24575,'17'0'0,"-6"0"0,15 0 0,-9 0 0,32 0 0,-9 0 0,8 0 0,-18 0 0,-6 0 0,-7 0 0,7 0 0,-3 0 0,4 0 0,1 0 0,-1 0 0,0 0 0,1 0 0,-5 0 0,3 0 0,-3 0 0,4 0 0,-4 0 0,-1 0 0,0 0 0,3 0 0,-1 0 0,0 0 0,-7 0 0,1-3 0,-1 2 0,-3-3 0,2 4 0,-2 0 0,3 0 0,1 0 0,-5 0 0,4 0 0,-4 0 0,1 0 0,2 0 0,-2 0 0,0 0 0,2 0 0,-6 0 0,6 0 0,-2 0 0,4 0 0,-5 0 0,4 0 0,-4 0 0,8 0 0,-3 0 0,3-3 0,-4 2 0,18-2 0,-13 3 0,14 0 0,-19 0 0,1 0 0,-1 0 0,5 0 0,-4 0 0,4 0 0,-4 0 0,3 0 0,-2 0 0,3 0 0,-1 0 0,-2 0 0,3 0 0,-5 0 0,1 0 0,-1 0 0,0 0 0,5 0 0,-7 0 0,6 0 0,-8 0 0,12 0 0,-6 0 0,5 0 0,-6 0 0,-1 0 0,5 0 0,-4 0 0,4 0 0,0-4 0,1 3 0,0-3 0,3 4 0,-8 0 0,9 0 0,-4 0 0,4-4 0,-4 3 0,3-3 0,-3 4 0,0 0 0,-1 0 0,0 0 0,-4 0 0,4 0 0,-5 0 0,1 0 0,-1 0 0,1 0 0,-1 0 0,5 0 0,-4 0 0,4 0 0,2 0 0,-4 0 0,4 0 0,-2 0 0,-4 0 0,4 0 0,0 0 0,-4 0 0,4 0 0,0 0 0,-4 0 0,4 0 0,-4 0 0,3 0 0,-2 0 0,3 0 0,0 0 0,-4 0 0,4 0 0,-5 0 0,1 0 0,-1 0 0,1 0 0,-1 0 0,0 0 0,1 0 0,-1 0 0,1 0 0,-1 0 0,5 0 0,-4 0 0,4 0 0,-8 0 0,2 0 0,5 0 0,-2-3 0,2 2 0,-5-2 0,-2 3 0,3 0 0,0 0 0,1 0 0,-1 0 0,1 0 0,-5 0 0,4 0 0,-4 0 0,5 0 0,-1 0 0,1 0 0,-1 0 0,-3 0 0,2 0 0,-2 0 0,3 0 0,1 0 0,-5 0 0,4 0 0,-3 0 0,3 0 0,0 0 0,1 0 0,-5 0 0,4 0 0,0 0 0,1 0 0,-1 0 0,-1 0 0,-6 0 0,6 0 0,-6 0 0,7 0 0,-4 0 0,1 0 0,3-4 0,-4 3 0,1-2 0,2 3 0,-6 0 0,7 0 0,-7 0 0,6 0 0,-2 0 0,-1 0 0,4 0 0,-7 0 0,3 0 0,-5 0 0,1 0 0,0 0 0,0 0 0,0 0 0,0 0 0,0 0 0,-3-3 0,-1-1 0,-3-2 0,0-1 0,0 0 0,0-3 0,-3 2 0,-1-2 0,-3 3 0,-1-4 0,4 3 0,-3-6 0,6 6 0,-6-7 0,3 7 0,0-3 0,-2 0 0,5 3 0,-3-2 0,4-1 0,-3 3 0,2-3 0,-2 4 0,3 0 0,0 0 0,0 0 0,0 1 0,-3-1 0,2 0 0,-2 0 0,3 1 0,-3 2 0,2-2 0,-2 2 0,3-3 0,-3 1 0,2-1 0,-2 0 0,0 4 0,3-4 0,-4 4 0,1-4 0,3 0 0,-3 1 0,3-1 0,-3 4 0,2-4 0,-2 4 0,0-1 0,2-2 0,-2 2 0,3-3 0,0 1 0,-3-1 0,2 0 0,-2 1 0,3-1 0,0 0 0,-2 4 0,1-3 0,-2 2 0,3-3 0,-3 4 0,2-4 0,-2 4 0,3-4 0,0 0 0,-3 4 0,2-3 0,-2 2 0,0 1 0,2-3 0,-5 5 0,3-2 0,-1 0 0,-2 2 0,2-2 0,-2 0 0,-1 2 0,0-2 0,0 3 0,0 0 0,0-3 0,-4 3 0,3-4 0,-2 4 0,-1-3 0,3 2 0,-7-2 0,7 3 0,-6-4 0,6 3 0,-3-2 0,0 3 0,3-3 0,-6 2 0,6-2 0,-3 3 0,0-4 0,3 3 0,-3-2 0,0 3 0,3-3 0,-3 2 0,1-2 0,2 3 0,-7 0 0,7 0 0,-7 0 0,4 0 0,-1 0 0,-3 0 0,3 0 0,-3 0 0,3 0 0,-2 0 0,2 0 0,-4 0 0,5 0 0,-4 0 0,3 0 0,-3 0 0,-1 0 0,4 0 0,-2-4 0,2 3 0,0-2 0,-2 3 0,6 0 0,-7 0 0,3 0 0,-3 0 0,3 0 0,-2 0 0,2 0 0,-4 0 0,1 0 0,3 0 0,-3 0 0,4 0 0,-5 0 0,4 0 0,-2 0 0,-5 0 0,6 0 0,-9 0 0,10 0 0,1 0 0,-4 0 0,3 0 0,1 0 0,-4 0 0,7 0 0,-7 0 0,4 0 0,-1 0 0,-3 0 0,4 0 0,-1 0 0,-3 0 0,7 0 0,-6 0 0,2 0 0,0 0 0,-3 3 0,7-2 0,-6 3 0,6-4 0,-7 3 0,7-2 0,-6 6 0,6-6 0,-7 6 0,7-7 0,-6 4 0,-1-1 0,-2-2 0,2 6 0,1-7 0,6 3 0,-7 1 0,4-3 0,-1 2 0,-3 1 0,3-4 0,-3 4 0,-1-4 0,5 3 0,-4-2 0,7 2 0,-7-3 0,7 0 0,-6 3 0,2-2 0,0 3 0,-2-4 0,6 0 0,-7 0 0,7 0 0,-6 0 0,6 0 0,-6 3 0,2-2 0,0 2 0,-2-3 0,2 0 0,0 0 0,-5 0 0,4 0 0,-6 0 0,8 0 0,-4 0 0,3 0 0,1 0 0,-4 0 0,7 0 0,-7 4 0,7-3 0,-6 2 0,2-3 0,0 0 0,1 0 0,1 0 0,2 3 0,-7-2 0,7 2 0,-6-3 0,6 0 0,-3 0 0,0 0 0,3 0 0,-7 0 0,7 0 0,-6 0 0,6 0 0,-7 0 0,7 0 0,-6 0 0,2 0 0,-7 0 0,7 0 0,-6 0 0,10 0 0,-7 3 0,7-2 0,-3 3 0,4-4 0,-3 0 0,2 0 0,-3 0 0,0 0 0,3 0 0,-3 0 0,0 0 0,3 0 0,-6 0 0,6 0 0,-7 0 0,7 0 0,-3 0 0,0 0 0,3 0 0,-6 0 0,6 0 0,-3 0 0,0 0 0,3 0 0,-6 0 0,6 0 0,-3 0 0,4 0 0,-4 0 0,3 0 0,-3 0 0,4 0 0,-7 0 0,5 0 0,-8 0 0,9 0 0,-3 0 0,4 0 0,-4 0 0,3 0 0,-6 0 0,6 0 0,-3 0 0,0 0 0,3 0 0,-6 0 0,6 0 0,-7 0 0,4 0 0,-5 0 0,0 0 0,1 0 0,-1 0 0,1 0 0,-1 0 0,1 0 0,-1 0 0,1 0 0,-1 0 0,5 0 0,-15 0 0,11 0 0,-12 3 0,12-2 0,-1 2 0,1-3 0,-1 0 0,1 0 0,3 0 0,-3 4 0,4-3 0,-5 2 0,1-3 0,-1 3 0,1-2 0,-1 3 0,1-1 0,-1-2 0,0 2 0,1-3 0,-1 0 0,-3 4 0,2-3 0,-3 3 0,4-1 0,1-2 0,-1 3 0,1-1 0,-1-2 0,-4 2 0,4 1 0,-4-3 0,-2 5 0,8-5 0,-7 3 0,13-1 0,-7-2 0,7 2 0,-3-3 0,4 3 0,0-2 0,0 2 0,0-3 0,0 0 0,0 0 0,3 3 0,-2-3 0,2 3 0,-3-3 0,1 0 0,-1 0 0,0 0 0,0 0 0,1 0 0,-1 0 0,0 0 0,4 3 0,0 1 0,3 2 0,0 1 0,0-1 0,0 1 0,0 0 0,0 0 0,0 0 0,0 0 0,0 0 0,0 0 0,3 0 0,-2 0 0,2 0 0,0 0 0,-2 0 0,2 0 0,-3 0 0,3-1 0,-2 1 0,2 0 0,-3 0 0,3 0 0,-2 0 0,2 0 0,-3 0 0,0 0 0,3 0 0,-2 0 0,2 0 0,-3 4 0,0-3 0,0 2 0,0-3 0,0 0 0,0 0 0,0 0 0,0 0 0,3 0 0,-2 0 0,2 0 0,-3 0 0,0 0 0,0 0 0,0 0 0,0-1 0,0 1 0,0 0 0,0-1 0,0 1 0,0-4 0,0 0 0</inkml:trace>
</inkml:ink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{C70DBD63-4BB1-8D48-9159-53510E130D4D}tf10002082.dotx</Template>
  <TotalTime>12</TotalTime>
  <Pages>6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Shuran</dc:creator>
  <cp:keywords/>
  <dc:description/>
  <cp:lastModifiedBy>Zhao Shuran</cp:lastModifiedBy>
  <cp:revision>3</cp:revision>
  <dcterms:created xsi:type="dcterms:W3CDTF">2022-03-04T12:33:00Z</dcterms:created>
  <dcterms:modified xsi:type="dcterms:W3CDTF">2022-03-31T10:46:00Z</dcterms:modified>
</cp:coreProperties>
</file>